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6E6F" w14:textId="47D1E705" w:rsidR="00A51D84" w:rsidRDefault="00274FAA">
      <w:r w:rsidRPr="008508F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5A987FB5" wp14:editId="77DC4CBA">
                <wp:simplePos x="0" y="0"/>
                <wp:positionH relativeFrom="page">
                  <wp:posOffset>6677025</wp:posOffset>
                </wp:positionH>
                <wp:positionV relativeFrom="page">
                  <wp:posOffset>4648200</wp:posOffset>
                </wp:positionV>
                <wp:extent cx="1666875" cy="485775"/>
                <wp:effectExtent l="0" t="0" r="0" b="0"/>
                <wp:wrapNone/>
                <wp:docPr id="1451112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CB2A" w14:textId="2E6FBCB4" w:rsidR="00274FAA" w:rsidRPr="00916B56" w:rsidRDefault="00274FAA" w:rsidP="00274FAA">
                            <w:pPr>
                              <w:jc w:val="center"/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</w:pPr>
                            <w:r w:rsidRPr="00274FAA"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  <w:t>&lt;&lt;SIGNATURE&gt;&gt;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87F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5.75pt;margin-top:366pt;width:131.25pt;height:38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" filled="f" stroked="f">
                <v:textbox>
                  <w:txbxContent>
                    <w:p w14:paraId="5C6FCB2A" w14:textId="2E6FBCB4" w:rsidR="00274FAA" w:rsidRPr="00916B56" w:rsidRDefault="00274FAA" w:rsidP="00274FAA">
                      <w:pPr>
                        <w:jc w:val="center"/>
                        <w:rPr>
                          <w:rFonts w:ascii="ClearviewHwy-3-B" w:hAnsi="ClearviewHwy-3-B"/>
                          <w:b/>
                          <w:bCs/>
                        </w:rPr>
                      </w:pPr>
                      <w:r w:rsidRPr="00274FAA">
                        <w:rPr>
                          <w:rFonts w:ascii="ClearviewHwy-3-B" w:hAnsi="ClearviewHwy-3-B"/>
                          <w:b/>
                          <w:bCs/>
                        </w:rPr>
                        <w:t>&lt;&lt;SIGNATURE&gt;&gt;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B0394" w:rsidRPr="008508F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3D81A0AD" wp14:editId="6AA0693C">
                <wp:simplePos x="0" y="0"/>
                <wp:positionH relativeFrom="page">
                  <wp:posOffset>6200775</wp:posOffset>
                </wp:positionH>
                <wp:positionV relativeFrom="page">
                  <wp:posOffset>5219700</wp:posOffset>
                </wp:positionV>
                <wp:extent cx="2558415" cy="90106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8415" cy="901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8EC24" w14:textId="57921278" w:rsidR="00A22201" w:rsidRDefault="00A22201" w:rsidP="00A22201">
                            <w:pPr>
                              <w:jc w:val="center"/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  <w:t>&lt;&lt;PRINTED NAME&gt;&gt;</w:t>
                            </w:r>
                          </w:p>
                          <w:p w14:paraId="2EE80555" w14:textId="77777777" w:rsidR="00BB0394" w:rsidRPr="00916B56" w:rsidRDefault="00BB0394" w:rsidP="00BB0394">
                            <w:pPr>
                              <w:jc w:val="center"/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  <w:t>Instructor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1A0AD" id="_x0000_s1027" type="#_x0000_t202" style="position:absolute;margin-left:488.25pt;margin-top:411pt;width:201.45pt;height:70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" filled="f" stroked="f">
                <v:textbox>
                  <w:txbxContent>
                    <w:p w14:paraId="3AD8EC24" w14:textId="57921278" w:rsidR="00A22201" w:rsidRDefault="00A22201" w:rsidP="00A22201">
                      <w:pPr>
                        <w:jc w:val="center"/>
                        <w:rPr>
                          <w:rFonts w:ascii="ClearviewHwy-3-B" w:hAnsi="ClearviewHwy-3-B"/>
                          <w:b/>
                          <w:bCs/>
                        </w:rPr>
                      </w:pPr>
                      <w:r>
                        <w:rPr>
                          <w:rFonts w:ascii="ClearviewHwy-3-B" w:hAnsi="ClearviewHwy-3-B"/>
                          <w:b/>
                          <w:bCs/>
                        </w:rPr>
                        <w:t>&lt;&lt;PRINTED NAME&gt;&gt;</w:t>
                      </w:r>
                    </w:p>
                    <w:p w14:paraId="2EE80555" w14:textId="77777777" w:rsidR="00BB0394" w:rsidRPr="00916B56" w:rsidRDefault="00BB0394" w:rsidP="00BB0394">
                      <w:pPr>
                        <w:jc w:val="center"/>
                        <w:rPr>
                          <w:rFonts w:ascii="ClearviewHwy-3-B" w:hAnsi="ClearviewHwy-3-B"/>
                          <w:b/>
                          <w:bCs/>
                        </w:rPr>
                      </w:pPr>
                      <w:r>
                        <w:rPr>
                          <w:rFonts w:ascii="ClearviewHwy-3-B" w:hAnsi="ClearviewHwy-3-B"/>
                          <w:b/>
                          <w:bCs/>
                        </w:rPr>
                        <w:t>Instructor Certification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B0394" w:rsidRPr="008508F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5F378F73" wp14:editId="446BA280">
                <wp:simplePos x="0" y="0"/>
                <wp:positionH relativeFrom="page">
                  <wp:posOffset>1123950</wp:posOffset>
                </wp:positionH>
                <wp:positionV relativeFrom="page">
                  <wp:posOffset>5903595</wp:posOffset>
                </wp:positionV>
                <wp:extent cx="2162175" cy="608330"/>
                <wp:effectExtent l="0" t="0" r="0" b="127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608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88D31" w14:textId="77777777" w:rsidR="00BB0394" w:rsidRPr="00916B56" w:rsidRDefault="00BB0394" w:rsidP="00BB0394">
                            <w:pPr>
                              <w:jc w:val="center"/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</w:pPr>
                            <w:r w:rsidRPr="00916B56"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  <w:t xml:space="preserve"> </w:t>
                            </w:r>
                            <w:r w:rsidR="00A22201">
                              <w:rPr>
                                <w:rFonts w:ascii="ClearviewHwy-3-B" w:hAnsi="ClearviewHwy-3-B"/>
                                <w:b/>
                                <w:bCs/>
                              </w:rPr>
                              <w:t>&lt;&lt;MM/DD/YYYY&gt;&gt;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78F73" id="_x0000_s1028" type="#_x0000_t202" style="position:absolute;margin-left:88.5pt;margin-top:464.85pt;width:170.25pt;height:4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" filled="f" stroked="f">
                <v:textbox>
                  <w:txbxContent>
                    <w:p w14:paraId="1AC88D31" w14:textId="77777777" w:rsidR="00BB0394" w:rsidRPr="00916B56" w:rsidRDefault="00BB0394" w:rsidP="00BB0394">
                      <w:pPr>
                        <w:jc w:val="center"/>
                        <w:rPr>
                          <w:rFonts w:ascii="ClearviewHwy-3-B" w:hAnsi="ClearviewHwy-3-B"/>
                          <w:b/>
                          <w:bCs/>
                        </w:rPr>
                      </w:pPr>
                      <w:r w:rsidRPr="00916B56">
                        <w:rPr>
                          <w:rFonts w:ascii="ClearviewHwy-3-B" w:hAnsi="ClearviewHwy-3-B"/>
                          <w:b/>
                          <w:bCs/>
                        </w:rPr>
                        <w:t xml:space="preserve"> </w:t>
                      </w:r>
                      <w:r w:rsidR="00A22201">
                        <w:rPr>
                          <w:rFonts w:ascii="ClearviewHwy-3-B" w:hAnsi="ClearviewHwy-3-B"/>
                          <w:b/>
                          <w:bCs/>
                        </w:rPr>
                        <w:t>&lt;&lt;MM/DD/YYYY&gt;&gt;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B0394" w:rsidRPr="008508F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253CE80B" wp14:editId="691058B6">
                <wp:simplePos x="0" y="0"/>
                <wp:positionH relativeFrom="page">
                  <wp:posOffset>2190750</wp:posOffset>
                </wp:positionH>
                <wp:positionV relativeFrom="page">
                  <wp:posOffset>4191635</wp:posOffset>
                </wp:positionV>
                <wp:extent cx="5762625" cy="71437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ClearviewHwy-3-B" w:hAnsi="ClearviewHwy-3-B"/>
                                <w:b/>
                                <w:bCs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359793211"/>
                              <w:text/>
                            </w:sdtPr>
                            <w:sdtContent>
                              <w:p w14:paraId="35E1A5D8" w14:textId="77777777" w:rsidR="00BB0394" w:rsidRPr="00916B56" w:rsidRDefault="00A22201" w:rsidP="00BB0394">
                                <w:pPr>
                                  <w:jc w:val="center"/>
                                  <w:rPr>
                                    <w:rFonts w:ascii="ClearviewHwy-3-B" w:hAnsi="ClearviewHwy-3-B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learviewHwy-3-B" w:hAnsi="ClearviewHwy-3-B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&lt;&lt;WHAT WAS COMPLETED&gt;&gt;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CE80B" id="_x0000_s1029" type="#_x0000_t202" style="position:absolute;margin-left:172.5pt;margin-top:330.05pt;width:453.75pt;height:5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" filled="f" stroked="f">
                <v:textbox>
                  <w:txbxContent>
                    <w:sdt>
                      <w:sdtPr>
                        <w:rPr>
                          <w:rFonts w:ascii="ClearviewHwy-3-B" w:hAnsi="ClearviewHwy-3-B"/>
                          <w:b/>
                          <w:bCs/>
                          <w:sz w:val="40"/>
                          <w:szCs w:val="40"/>
                        </w:rPr>
                        <w:alias w:val="Title"/>
                        <w:tag w:val=""/>
                        <w:id w:val="359793211"/>
                        <w:text/>
                      </w:sdtPr>
                      <w:sdtContent>
                        <w:p w14:paraId="35E1A5D8" w14:textId="77777777" w:rsidR="00BB0394" w:rsidRPr="00916B56" w:rsidRDefault="00A22201" w:rsidP="00BB0394">
                          <w:pPr>
                            <w:jc w:val="center"/>
                            <w:rPr>
                              <w:rFonts w:ascii="ClearviewHwy-3-B" w:hAnsi="ClearviewHwy-3-B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learviewHwy-3-B" w:hAnsi="ClearviewHwy-3-B"/>
                              <w:b/>
                              <w:bCs/>
                              <w:sz w:val="40"/>
                              <w:szCs w:val="40"/>
                            </w:rPr>
                            <w:t>&lt;&lt;WHAT WAS COMPLETED&gt;&gt;</w:t>
                          </w:r>
                        </w:p>
                      </w:sdtContent>
                    </w:sdt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B0394" w:rsidRPr="008508F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0F1E4ACA" wp14:editId="21C69A5A">
                <wp:simplePos x="0" y="0"/>
                <wp:positionH relativeFrom="page">
                  <wp:posOffset>2057400</wp:posOffset>
                </wp:positionH>
                <wp:positionV relativeFrom="page">
                  <wp:posOffset>3039110</wp:posOffset>
                </wp:positionV>
                <wp:extent cx="6025515" cy="8382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1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Lucida Calligraphy" w:hAnsi="Lucida Calligraphy"/>
                                <w:sz w:val="96"/>
                                <w:szCs w:val="96"/>
                              </w:rPr>
                              <w:alias w:val="Subject"/>
                              <w:tag w:val=""/>
                              <w:id w:val="-2067946968"/>
                              <w:text/>
                            </w:sdtPr>
                            <w:sdtContent>
                              <w:p w14:paraId="30B4CEAA" w14:textId="77777777" w:rsidR="00BB0394" w:rsidRPr="00247488" w:rsidRDefault="0041736E" w:rsidP="00BB0394">
                                <w:pPr>
                                  <w:jc w:val="center"/>
                                  <w:rPr>
                                    <w:rFonts w:ascii="Lucida Calligraphy" w:hAnsi="Lucida Calligraphy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="Lucida Calligraphy" w:hAnsi="Lucida Calligraphy"/>
                                    <w:sz w:val="96"/>
                                    <w:szCs w:val="96"/>
                                  </w:rPr>
                                  <w:t>&lt;&lt;NAME&gt;&gt;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4ACA" id="_x0000_s1030" type="#_x0000_t202" style="position:absolute;margin-left:162pt;margin-top:239.3pt;width:474.4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" filled="f" stroked="f">
                <v:textbox>
                  <w:txbxContent>
                    <w:sdt>
                      <w:sdtPr>
                        <w:rPr>
                          <w:rFonts w:ascii="Lucida Calligraphy" w:hAnsi="Lucida Calligraphy"/>
                          <w:sz w:val="96"/>
                          <w:szCs w:val="96"/>
                        </w:rPr>
                        <w:alias w:val="Subject"/>
                        <w:tag w:val=""/>
                        <w:id w:val="-2067946968"/>
                        <w:text/>
                      </w:sdtPr>
                      <w:sdtContent>
                        <w:p w14:paraId="30B4CEAA" w14:textId="77777777" w:rsidR="00BB0394" w:rsidRPr="00247488" w:rsidRDefault="0041736E" w:rsidP="00BB0394">
                          <w:pPr>
                            <w:jc w:val="center"/>
                            <w:rPr>
                              <w:rFonts w:ascii="Lucida Calligraphy" w:hAnsi="Lucida Calligraphy"/>
                              <w:sz w:val="96"/>
                              <w:szCs w:val="96"/>
                            </w:rPr>
                          </w:pPr>
                          <w:r>
                            <w:rPr>
                              <w:rFonts w:ascii="Lucida Calligraphy" w:hAnsi="Lucida Calligraphy"/>
                              <w:sz w:val="96"/>
                              <w:szCs w:val="96"/>
                            </w:rPr>
                            <w:t>&lt;&lt;NAME&gt;&gt;</w:t>
                          </w:r>
                        </w:p>
                      </w:sdtContent>
                    </w:sdt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B0394">
        <w:rPr>
          <w:noProof/>
        </w:rPr>
        <w:drawing>
          <wp:anchor distT="0" distB="0" distL="0" distR="0" simplePos="0" relativeHeight="251666432" behindDoc="1" locked="1" layoutInCell="1" allowOverlap="1" wp14:anchorId="2B9C0AEA" wp14:editId="43818A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72241" cy="6971030"/>
            <wp:effectExtent l="0" t="0" r="0" b="1270"/>
            <wp:wrapNone/>
            <wp:docPr id="628519433" name="Picture 10" descr="A certificate of training with an arrow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9433" name="Picture 10" descr="A certificate of training with an arrow pointing up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7469" cy="7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1D84" w:rsidSect="00BB03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EFFE2" w14:textId="77777777" w:rsidR="00E279EB" w:rsidRDefault="00E279EB" w:rsidP="00D44CBF">
      <w:pPr>
        <w:spacing w:after="0" w:line="240" w:lineRule="auto"/>
      </w:pPr>
      <w:r>
        <w:separator/>
      </w:r>
    </w:p>
  </w:endnote>
  <w:endnote w:type="continuationSeparator" w:id="0">
    <w:p w14:paraId="7E4DC13C" w14:textId="77777777" w:rsidR="00E279EB" w:rsidRDefault="00E279EB" w:rsidP="00D4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earviewHwy-3-B">
    <w:altName w:val="Calibri"/>
    <w:charset w:val="00"/>
    <w:family w:val="auto"/>
    <w:pitch w:val="variable"/>
    <w:sig w:usb0="8000002F" w:usb1="1000005B" w:usb2="00000000" w:usb3="00000000" w:csb0="00000093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C327" w14:textId="77777777" w:rsidR="00D44CBF" w:rsidRDefault="00D44C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3980" w14:textId="77777777" w:rsidR="00D44CBF" w:rsidRDefault="00D44C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FD02" w14:textId="77777777" w:rsidR="00D44CBF" w:rsidRDefault="00D44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D5E6" w14:textId="77777777" w:rsidR="00E279EB" w:rsidRDefault="00E279EB" w:rsidP="00D44CBF">
      <w:pPr>
        <w:spacing w:after="0" w:line="240" w:lineRule="auto"/>
      </w:pPr>
      <w:r>
        <w:separator/>
      </w:r>
    </w:p>
  </w:footnote>
  <w:footnote w:type="continuationSeparator" w:id="0">
    <w:p w14:paraId="622252E9" w14:textId="77777777" w:rsidR="00E279EB" w:rsidRDefault="00E279EB" w:rsidP="00D4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3CF5" w14:textId="77777777" w:rsidR="00D44CBF" w:rsidRDefault="00D44C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CBCB" w14:textId="77777777" w:rsidR="00D44CBF" w:rsidRDefault="00D44C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FA56" w14:textId="77777777" w:rsidR="00D44CBF" w:rsidRDefault="00D44C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80"/>
    <w:rsid w:val="0003451A"/>
    <w:rsid w:val="00050AD0"/>
    <w:rsid w:val="00052A6B"/>
    <w:rsid w:val="0009585D"/>
    <w:rsid w:val="000A3057"/>
    <w:rsid w:val="000E2947"/>
    <w:rsid w:val="000E6BA3"/>
    <w:rsid w:val="000F21C9"/>
    <w:rsid w:val="00110464"/>
    <w:rsid w:val="00110974"/>
    <w:rsid w:val="001328E0"/>
    <w:rsid w:val="0016368A"/>
    <w:rsid w:val="00177B43"/>
    <w:rsid w:val="001D048E"/>
    <w:rsid w:val="00204B84"/>
    <w:rsid w:val="00247488"/>
    <w:rsid w:val="002521CF"/>
    <w:rsid w:val="0025738A"/>
    <w:rsid w:val="00274FAA"/>
    <w:rsid w:val="00285732"/>
    <w:rsid w:val="00286EEC"/>
    <w:rsid w:val="002C3BFD"/>
    <w:rsid w:val="002E63A4"/>
    <w:rsid w:val="002F0303"/>
    <w:rsid w:val="00326C48"/>
    <w:rsid w:val="00374D1B"/>
    <w:rsid w:val="00376F5B"/>
    <w:rsid w:val="003969A4"/>
    <w:rsid w:val="003A04B0"/>
    <w:rsid w:val="003A50B9"/>
    <w:rsid w:val="003B54B4"/>
    <w:rsid w:val="003C367D"/>
    <w:rsid w:val="003C5AFF"/>
    <w:rsid w:val="003C5FC9"/>
    <w:rsid w:val="003D24F0"/>
    <w:rsid w:val="003F0D30"/>
    <w:rsid w:val="0041736E"/>
    <w:rsid w:val="0041767B"/>
    <w:rsid w:val="00444BA0"/>
    <w:rsid w:val="00473196"/>
    <w:rsid w:val="00485F6B"/>
    <w:rsid w:val="004A27F2"/>
    <w:rsid w:val="004B79C6"/>
    <w:rsid w:val="004D6138"/>
    <w:rsid w:val="004D64B0"/>
    <w:rsid w:val="004D7718"/>
    <w:rsid w:val="004F1251"/>
    <w:rsid w:val="0050548B"/>
    <w:rsid w:val="00507256"/>
    <w:rsid w:val="005140F6"/>
    <w:rsid w:val="00523DA3"/>
    <w:rsid w:val="0052580E"/>
    <w:rsid w:val="00530ECD"/>
    <w:rsid w:val="005A45A4"/>
    <w:rsid w:val="005B4B23"/>
    <w:rsid w:val="005C39AD"/>
    <w:rsid w:val="005C40E4"/>
    <w:rsid w:val="005D3D6D"/>
    <w:rsid w:val="0064563A"/>
    <w:rsid w:val="00665BA1"/>
    <w:rsid w:val="00686C18"/>
    <w:rsid w:val="006A233D"/>
    <w:rsid w:val="006B30DE"/>
    <w:rsid w:val="00713234"/>
    <w:rsid w:val="007278F1"/>
    <w:rsid w:val="007B61C4"/>
    <w:rsid w:val="00807E11"/>
    <w:rsid w:val="008159DC"/>
    <w:rsid w:val="008222CC"/>
    <w:rsid w:val="00827E69"/>
    <w:rsid w:val="008316D3"/>
    <w:rsid w:val="00862AD4"/>
    <w:rsid w:val="0086591A"/>
    <w:rsid w:val="008C109B"/>
    <w:rsid w:val="008C51B1"/>
    <w:rsid w:val="008F6EA2"/>
    <w:rsid w:val="0090563C"/>
    <w:rsid w:val="00916B56"/>
    <w:rsid w:val="009440F8"/>
    <w:rsid w:val="009B63CA"/>
    <w:rsid w:val="00A22201"/>
    <w:rsid w:val="00A365F1"/>
    <w:rsid w:val="00A51D84"/>
    <w:rsid w:val="00AB35E1"/>
    <w:rsid w:val="00B233C4"/>
    <w:rsid w:val="00B31180"/>
    <w:rsid w:val="00B469EE"/>
    <w:rsid w:val="00B71F27"/>
    <w:rsid w:val="00B805E7"/>
    <w:rsid w:val="00BA6813"/>
    <w:rsid w:val="00BB0394"/>
    <w:rsid w:val="00BD2982"/>
    <w:rsid w:val="00BE05AA"/>
    <w:rsid w:val="00BF5D8F"/>
    <w:rsid w:val="00C15E63"/>
    <w:rsid w:val="00C17AD5"/>
    <w:rsid w:val="00C765C2"/>
    <w:rsid w:val="00C86620"/>
    <w:rsid w:val="00CA5732"/>
    <w:rsid w:val="00CB3AC7"/>
    <w:rsid w:val="00CC53CA"/>
    <w:rsid w:val="00CD48B5"/>
    <w:rsid w:val="00D05C4B"/>
    <w:rsid w:val="00D33C72"/>
    <w:rsid w:val="00D43FDD"/>
    <w:rsid w:val="00D44CBF"/>
    <w:rsid w:val="00D51668"/>
    <w:rsid w:val="00D66A7D"/>
    <w:rsid w:val="00D83636"/>
    <w:rsid w:val="00D854BE"/>
    <w:rsid w:val="00D868DE"/>
    <w:rsid w:val="00DB0A73"/>
    <w:rsid w:val="00DB3D45"/>
    <w:rsid w:val="00DE3445"/>
    <w:rsid w:val="00DE5793"/>
    <w:rsid w:val="00DE59E2"/>
    <w:rsid w:val="00DF17E5"/>
    <w:rsid w:val="00E27744"/>
    <w:rsid w:val="00E279EB"/>
    <w:rsid w:val="00E3440D"/>
    <w:rsid w:val="00ED118D"/>
    <w:rsid w:val="00F15D54"/>
    <w:rsid w:val="00F43CC0"/>
    <w:rsid w:val="00F50DF8"/>
    <w:rsid w:val="00F931C5"/>
    <w:rsid w:val="00F936D4"/>
    <w:rsid w:val="00F96209"/>
    <w:rsid w:val="00FB11B8"/>
    <w:rsid w:val="00FB36C3"/>
    <w:rsid w:val="00FB628D"/>
    <w:rsid w:val="00FD04A7"/>
    <w:rsid w:val="00FD2365"/>
    <w:rsid w:val="00FD52D6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F9A15"/>
  <w14:defaultImageDpi w14:val="32767"/>
  <w15:chartTrackingRefBased/>
  <w15:docId w15:val="{DA7D2A2C-64E4-4399-8C36-71EF437A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CBF"/>
  </w:style>
  <w:style w:type="paragraph" w:styleId="Footer">
    <w:name w:val="footer"/>
    <w:basedOn w:val="Normal"/>
    <w:link w:val="FooterChar"/>
    <w:uiPriority w:val="99"/>
    <w:unhideWhenUsed/>
    <w:rsid w:val="00D44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CBF"/>
  </w:style>
  <w:style w:type="character" w:styleId="PlaceholderText">
    <w:name w:val="Placeholder Text"/>
    <w:basedOn w:val="DefaultParagraphFont"/>
    <w:uiPriority w:val="99"/>
    <w:semiHidden/>
    <w:rsid w:val="00B71F2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22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er\OneDrive\Desktop\New%20folder\CERT%20TEMPLATE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a9468e-627a-421a-bf2f-840966ffd3ab">
      <Terms xmlns="http://schemas.microsoft.com/office/infopath/2007/PartnerControls"/>
    </lcf76f155ced4ddcb4097134ff3c332f>
    <TaxCatchAll xmlns="53b3bb6e-b5b0-4e57-94ae-d717efa87f3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E39A468F40C64DA66155D2C41A754A" ma:contentTypeVersion="16" ma:contentTypeDescription="Create a new document." ma:contentTypeScope="" ma:versionID="92585d3a065bdc85d66d98ff66457fdb">
  <xsd:schema xmlns:xsd="http://www.w3.org/2001/XMLSchema" xmlns:xs="http://www.w3.org/2001/XMLSchema" xmlns:p="http://schemas.microsoft.com/office/2006/metadata/properties" xmlns:ns2="43a9468e-627a-421a-bf2f-840966ffd3ab" xmlns:ns3="53b3bb6e-b5b0-4e57-94ae-d717efa87f32" targetNamespace="http://schemas.microsoft.com/office/2006/metadata/properties" ma:root="true" ma:fieldsID="a8a7fff4f7c9b7a5ddfbfae1eeb28ee4" ns2:_="" ns3:_="">
    <xsd:import namespace="43a9468e-627a-421a-bf2f-840966ffd3ab"/>
    <xsd:import namespace="53b3bb6e-b5b0-4e57-94ae-d717efa87f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468e-627a-421a-bf2f-840966ffd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09e005-191e-4758-b39e-d545ed117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3bb6e-b5b0-4e57-94ae-d717efa87f3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2eb5c5f-5dcc-4566-8a90-e639ff51cef5}" ma:internalName="TaxCatchAll" ma:showField="CatchAllData" ma:web="53b3bb6e-b5b0-4e57-94ae-d717efa87f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F41366-5247-4570-A435-B3CDEE7B37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59B2C-CD5E-4027-8409-82E47CFC43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FD02B5-7046-4675-B920-9E654B9E366B}">
  <ds:schemaRefs>
    <ds:schemaRef ds:uri="http://schemas.microsoft.com/office/2006/metadata/properties"/>
    <ds:schemaRef ds:uri="http://schemas.microsoft.com/office/infopath/2007/PartnerControls"/>
    <ds:schemaRef ds:uri="43a9468e-627a-421a-bf2f-840966ffd3ab"/>
    <ds:schemaRef ds:uri="53b3bb6e-b5b0-4e57-94ae-d717efa87f32"/>
  </ds:schemaRefs>
</ds:datastoreItem>
</file>

<file path=customXml/itemProps4.xml><?xml version="1.0" encoding="utf-8"?>
<ds:datastoreItem xmlns:ds="http://schemas.openxmlformats.org/officeDocument/2006/customXml" ds:itemID="{4D8A3694-E901-478F-804C-88615FB8B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468e-627a-421a-bf2f-840966ffd3ab"/>
    <ds:schemaRef ds:uri="53b3bb6e-b5b0-4e57-94ae-d717efa87f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 TEMPLATE(1).dotx</Template>
  <TotalTime>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&lt;&lt;WHAT WAS COMPLETED&gt;&gt;</dc:title>
  <dc:subject>&lt;&lt;NAME&gt;&gt;</dc:subject>
  <dc:creator>yasir salman</dc:creator>
  <cp:keywords/>
  <dc:description/>
  <cp:lastModifiedBy>Brianna Cutler</cp:lastModifiedBy>
  <cp:revision>4</cp:revision>
  <cp:lastPrinted>2026-05-08T15:50:00Z</cp:lastPrinted>
  <dcterms:created xsi:type="dcterms:W3CDTF">2026-05-10T00:48:00Z</dcterms:created>
  <dcterms:modified xsi:type="dcterms:W3CDTF">2026-05-13T13:22:00Z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0x010100CCE39A468F40C64DA66155D2C41A754A</vt:lpwstr>
  </property>
  <property fmtid="{D5CDD505-2E9C-101B-9397-08002B2CF9AE}" pid="3" name="MediaServiceImageTags">
    <vt:lpwstr/>
  </property>
</Properties>
</file>